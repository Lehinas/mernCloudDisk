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19B29" w14:textId="77777777" w:rsidR="00C75C56" w:rsidRPr="0072619D" w:rsidRDefault="0064206D" w:rsidP="008944F4">
      <w:pPr>
        <w:pStyle w:val="Title"/>
        <w:tabs>
          <w:tab w:val="left" w:pos="7740"/>
        </w:tabs>
        <w:rPr>
          <w:rFonts w:ascii="Calibri" w:hAnsi="Calibri" w:cs="Calibri"/>
          <w:b/>
          <w:color w:val="auto"/>
          <w:sz w:val="56"/>
          <w:szCs w:val="56"/>
        </w:rPr>
      </w:pPr>
      <w:bookmarkStart w:id="0" w:name="_Toc295310282"/>
      <w:r>
        <w:rPr>
          <w:rFonts w:ascii="Calibri" w:hAnsi="Calibri" w:cs="Calibri"/>
          <w:b/>
          <w:color w:val="auto"/>
          <w:sz w:val="56"/>
          <w:szCs w:val="56"/>
        </w:rPr>
        <w:t>Human compute</w:t>
      </w:r>
      <w:r w:rsidR="00287C13">
        <w:rPr>
          <w:rFonts w:ascii="Calibri" w:hAnsi="Calibri" w:cs="Calibri"/>
          <w:b/>
          <w:color w:val="auto"/>
          <w:sz w:val="56"/>
          <w:szCs w:val="56"/>
        </w:rPr>
        <w:t>r interaction and communication</w:t>
      </w:r>
    </w:p>
    <w:bookmarkEnd w:id="0"/>
    <w:p w14:paraId="106A3649" w14:textId="2149981A" w:rsidR="008944F4" w:rsidRPr="0072619D" w:rsidRDefault="00843252" w:rsidP="008944F4">
      <w:pPr>
        <w:pStyle w:val="Title"/>
        <w:tabs>
          <w:tab w:val="left" w:pos="7740"/>
        </w:tabs>
        <w:rPr>
          <w:rFonts w:ascii="Calibri" w:hAnsi="Calibri" w:cs="Calibri"/>
          <w:b/>
          <w:color w:val="auto"/>
          <w:sz w:val="36"/>
          <w:szCs w:val="36"/>
        </w:rPr>
      </w:pPr>
      <w:r>
        <w:rPr>
          <w:rFonts w:ascii="Calibri" w:hAnsi="Calibri" w:cs="Calibri"/>
          <w:b/>
          <w:color w:val="auto"/>
          <w:sz w:val="36"/>
          <w:szCs w:val="36"/>
        </w:rPr>
        <w:t>EXERCISE 18</w:t>
      </w:r>
      <w:r w:rsidR="009A7FDF">
        <w:rPr>
          <w:rFonts w:ascii="Calibri" w:hAnsi="Calibri" w:cs="Calibri"/>
          <w:b/>
          <w:color w:val="auto"/>
          <w:sz w:val="36"/>
          <w:szCs w:val="36"/>
        </w:rPr>
        <w:t xml:space="preserve"> </w:t>
      </w:r>
      <w:r w:rsidR="0064206D">
        <w:rPr>
          <w:rFonts w:ascii="Calibri" w:hAnsi="Calibri" w:cs="Calibri"/>
          <w:b/>
          <w:color w:val="auto"/>
          <w:sz w:val="36"/>
          <w:szCs w:val="36"/>
        </w:rPr>
        <w:t>–</w:t>
      </w:r>
      <w:r w:rsidR="00037BF4">
        <w:rPr>
          <w:rFonts w:ascii="Calibri" w:hAnsi="Calibri" w:cs="Calibri"/>
          <w:b/>
          <w:color w:val="auto"/>
          <w:sz w:val="36"/>
          <w:szCs w:val="36"/>
        </w:rPr>
        <w:t xml:space="preserve"> </w:t>
      </w:r>
      <w:r>
        <w:rPr>
          <w:rFonts w:ascii="Calibri" w:hAnsi="Calibri" w:cs="Calibri"/>
          <w:b/>
          <w:color w:val="auto"/>
          <w:sz w:val="36"/>
          <w:szCs w:val="36"/>
        </w:rPr>
        <w:t>Preliminary Storyboards</w:t>
      </w:r>
    </w:p>
    <w:p w14:paraId="55B13F72" w14:textId="77777777" w:rsidR="00C75C56" w:rsidRPr="0072619D" w:rsidRDefault="00C75C56" w:rsidP="00C75C56">
      <w:pPr>
        <w:pStyle w:val="Heading1"/>
        <w:tabs>
          <w:tab w:val="left" w:pos="5130"/>
          <w:tab w:val="left" w:pos="9000"/>
        </w:tabs>
        <w:rPr>
          <w:rFonts w:ascii="Calibri" w:hAnsi="Calibri" w:cs="Calibri"/>
          <w:color w:val="auto"/>
          <w:sz w:val="20"/>
          <w:szCs w:val="20"/>
        </w:rPr>
      </w:pPr>
      <w:r w:rsidRPr="0072619D">
        <w:rPr>
          <w:rFonts w:ascii="Calibri" w:hAnsi="Calibri" w:cs="Calibri"/>
          <w:color w:val="auto"/>
          <w:sz w:val="20"/>
          <w:szCs w:val="20"/>
        </w:rPr>
        <w:t>Name: ____________________________________</w:t>
      </w:r>
      <w:r w:rsidRPr="0072619D">
        <w:rPr>
          <w:rFonts w:ascii="Calibri" w:hAnsi="Calibri" w:cs="Calibri"/>
          <w:color w:val="auto"/>
          <w:sz w:val="20"/>
          <w:szCs w:val="20"/>
        </w:rPr>
        <w:tab/>
      </w:r>
    </w:p>
    <w:p w14:paraId="0BDBE9B6" w14:textId="77777777" w:rsidR="00C75C56" w:rsidRPr="0072619D" w:rsidRDefault="00C75C56" w:rsidP="00C75C56">
      <w:pPr>
        <w:pStyle w:val="iCH3"/>
        <w:rPr>
          <w:rFonts w:ascii="Calibri" w:hAnsi="Calibri" w:cs="Calibri"/>
          <w:color w:val="auto"/>
        </w:rPr>
      </w:pPr>
      <w:r w:rsidRPr="0072619D">
        <w:rPr>
          <w:rFonts w:ascii="Calibri" w:hAnsi="Calibri" w:cs="Calibri"/>
          <w:color w:val="auto"/>
        </w:rPr>
        <w:t>PURPOSE</w:t>
      </w:r>
    </w:p>
    <w:p w14:paraId="673D16AF" w14:textId="145CBA54" w:rsidR="006E54D9" w:rsidRDefault="006E54D9" w:rsidP="00C75C56">
      <w:pPr>
        <w:pStyle w:val="BodyA"/>
        <w:rPr>
          <w:rFonts w:ascii="Calibri" w:hAnsi="Calibri" w:cs="Calibri"/>
          <w:sz w:val="20"/>
        </w:rPr>
      </w:pPr>
      <w:r w:rsidRPr="006E54D9">
        <w:rPr>
          <w:rFonts w:ascii="Calibri" w:hAnsi="Calibri" w:cs="Calibri"/>
          <w:sz w:val="20"/>
        </w:rPr>
        <w:t xml:space="preserve">The purpose of </w:t>
      </w:r>
      <w:r w:rsidR="00843252">
        <w:rPr>
          <w:rFonts w:ascii="Calibri" w:hAnsi="Calibri" w:cs="Calibri"/>
          <w:sz w:val="20"/>
        </w:rPr>
        <w:t xml:space="preserve">today’s exercise is to begin work on your storyboards. </w:t>
      </w:r>
      <w:bookmarkStart w:id="1" w:name="_GoBack"/>
      <w:bookmarkEnd w:id="1"/>
    </w:p>
    <w:p w14:paraId="2D9C2E56" w14:textId="77777777" w:rsidR="00C75C56" w:rsidRPr="0072619D" w:rsidRDefault="00C75C56" w:rsidP="00C75C56">
      <w:pPr>
        <w:pStyle w:val="iCH3"/>
        <w:rPr>
          <w:rFonts w:ascii="Calibri" w:hAnsi="Calibri" w:cs="Calibri"/>
          <w:color w:val="auto"/>
        </w:rPr>
      </w:pPr>
      <w:r w:rsidRPr="0072619D">
        <w:rPr>
          <w:rFonts w:ascii="Calibri" w:hAnsi="Calibri" w:cs="Calibri"/>
          <w:color w:val="auto"/>
        </w:rPr>
        <w:t>ACTIVITIES</w:t>
      </w:r>
    </w:p>
    <w:p w14:paraId="7EE2B441" w14:textId="77777777" w:rsidR="00575689" w:rsidRPr="0072619D" w:rsidRDefault="00575689" w:rsidP="00575689">
      <w:pPr>
        <w:pStyle w:val="BodyA"/>
        <w:rPr>
          <w:rFonts w:ascii="Calibri" w:hAnsi="Calibri" w:cs="Calibri"/>
          <w:sz w:val="20"/>
        </w:rPr>
      </w:pPr>
      <w:r w:rsidRPr="0072619D">
        <w:rPr>
          <w:rFonts w:ascii="Calibri" w:hAnsi="Calibri" w:cs="Calibri"/>
          <w:sz w:val="20"/>
        </w:rPr>
        <w:t>Perform each of the following activities. If you have questions, issues, or doubts, please ask for help and do not just guess.</w:t>
      </w:r>
    </w:p>
    <w:p w14:paraId="49310735" w14:textId="73D4D3BE" w:rsidR="00566E2E" w:rsidRPr="00843252" w:rsidRDefault="00843252" w:rsidP="00843252">
      <w:pPr>
        <w:pStyle w:val="BodyA"/>
        <w:numPr>
          <w:ilvl w:val="0"/>
          <w:numId w:val="25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Using the guidelines presented in class, create storyboards for at least</w:t>
      </w:r>
      <w:r w:rsidR="00C166D7">
        <w:rPr>
          <w:rFonts w:ascii="Calibri" w:hAnsi="Calibri" w:cs="Calibri"/>
          <w:sz w:val="20"/>
        </w:rPr>
        <w:t xml:space="preserve"> three </w:t>
      </w:r>
      <w:r>
        <w:rPr>
          <w:rFonts w:ascii="Calibri" w:hAnsi="Calibri" w:cs="Calibri"/>
          <w:sz w:val="20"/>
        </w:rPr>
        <w:t xml:space="preserve">elements or interactions on </w:t>
      </w:r>
      <w:r w:rsidR="008C5C30">
        <w:rPr>
          <w:rFonts w:ascii="Calibri" w:hAnsi="Calibri" w:cs="Calibri"/>
          <w:sz w:val="20"/>
        </w:rPr>
        <w:t>your Project</w:t>
      </w:r>
      <w:r>
        <w:rPr>
          <w:rFonts w:ascii="Calibri" w:hAnsi="Calibri" w:cs="Calibri"/>
          <w:sz w:val="20"/>
        </w:rPr>
        <w:t xml:space="preserve">. </w:t>
      </w:r>
    </w:p>
    <w:p w14:paraId="05E76334" w14:textId="4B961083" w:rsidR="00697136" w:rsidRDefault="00843252" w:rsidP="00697136">
      <w:pPr>
        <w:pStyle w:val="ListParagraph"/>
        <w:numPr>
          <w:ilvl w:val="1"/>
          <w:numId w:val="2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You can create your storyboards </w:t>
      </w:r>
      <w:r w:rsidR="002F6A32">
        <w:rPr>
          <w:rFonts w:ascii="Calibri" w:hAnsi="Calibri" w:cs="Calibri"/>
          <w:sz w:val="20"/>
          <w:szCs w:val="20"/>
        </w:rPr>
        <w:t>using a paper and pencil</w:t>
      </w:r>
      <w:r w:rsidR="00086716">
        <w:rPr>
          <w:rFonts w:ascii="Calibri" w:hAnsi="Calibri" w:cs="Calibri"/>
          <w:sz w:val="20"/>
          <w:szCs w:val="20"/>
        </w:rPr>
        <w:t>,</w:t>
      </w:r>
      <w:r w:rsidR="002F6A32">
        <w:rPr>
          <w:rFonts w:ascii="Calibri" w:hAnsi="Calibri" w:cs="Calibri"/>
          <w:sz w:val="20"/>
          <w:szCs w:val="20"/>
        </w:rPr>
        <w:t xml:space="preserve"> or you can use a graphic design program such as Microsoft Paint or Adobe Photoshop. </w:t>
      </w:r>
    </w:p>
    <w:p w14:paraId="3E99CFF6" w14:textId="77777777" w:rsidR="00C166D7" w:rsidRDefault="002F6A32" w:rsidP="00C166D7">
      <w:pPr>
        <w:pStyle w:val="ListParagraph"/>
        <w:numPr>
          <w:ilvl w:val="1"/>
          <w:numId w:val="2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If you are using a graphic design program to create your storyboards, copy and paste them into the space provided below. </w:t>
      </w:r>
    </w:p>
    <w:p w14:paraId="54742263" w14:textId="0A5EF60B" w:rsidR="00C166D7" w:rsidRPr="008C5C30" w:rsidRDefault="002F6A32" w:rsidP="00D2742E">
      <w:pPr>
        <w:pStyle w:val="ListParagraph"/>
        <w:numPr>
          <w:ilvl w:val="1"/>
          <w:numId w:val="25"/>
        </w:numPr>
        <w:rPr>
          <w:rFonts w:ascii="Calibri" w:hAnsi="Calibri" w:cs="Calibri"/>
          <w:sz w:val="20"/>
          <w:szCs w:val="20"/>
        </w:rPr>
      </w:pPr>
      <w:r w:rsidRPr="008C5C30">
        <w:rPr>
          <w:rFonts w:ascii="Calibri" w:hAnsi="Calibri" w:cs="Calibri"/>
          <w:sz w:val="20"/>
          <w:szCs w:val="20"/>
        </w:rPr>
        <w:t>If you created your storyboards using pencil and paper</w:t>
      </w:r>
      <w:r w:rsidR="00C166D7" w:rsidRPr="008C5C30">
        <w:rPr>
          <w:rFonts w:ascii="Calibri" w:hAnsi="Calibri" w:cs="Calibri"/>
          <w:sz w:val="20"/>
          <w:szCs w:val="20"/>
        </w:rPr>
        <w:t xml:space="preserve">, </w:t>
      </w:r>
      <w:r w:rsidR="008C5C30" w:rsidRPr="008C5C30">
        <w:rPr>
          <w:rFonts w:ascii="Calibri" w:eastAsia="Times New Roman" w:hAnsi="Calibri" w:cs="Calibri"/>
          <w:sz w:val="20"/>
          <w:szCs w:val="20"/>
        </w:rPr>
        <w:t>scan or take a photo of it and paste into the space provided below</w:t>
      </w:r>
      <w:r w:rsidR="00C166D7" w:rsidRPr="008C5C30">
        <w:rPr>
          <w:rFonts w:ascii="Calibri" w:eastAsia="Times New Roman" w:hAnsi="Calibri" w:cs="Calibri"/>
          <w:sz w:val="20"/>
          <w:szCs w:val="20"/>
        </w:rPr>
        <w:t xml:space="preserve">. </w:t>
      </w:r>
    </w:p>
    <w:p w14:paraId="168A0F30" w14:textId="12B8A7FA" w:rsidR="00EB405A" w:rsidRPr="00EB405A" w:rsidRDefault="003C5E2D" w:rsidP="003C5E2D">
      <w:pPr>
        <w:pStyle w:val="ListParagraph"/>
        <w:numPr>
          <w:ilvl w:val="0"/>
          <w:numId w:val="25"/>
        </w:numPr>
        <w:spacing w:line="240" w:lineRule="auto"/>
        <w:rPr>
          <w:rFonts w:ascii="Calibri" w:hAnsi="Calibri" w:cs="Calibri"/>
          <w:sz w:val="20"/>
          <w:szCs w:val="20"/>
        </w:rPr>
      </w:pPr>
      <w:r w:rsidRPr="00E34424">
        <w:rPr>
          <w:rFonts w:ascii="Calibri" w:hAnsi="Calibri" w:cs="Calibri"/>
          <w:sz w:val="20"/>
        </w:rPr>
        <w:t>Save your finished document and upload it to the</w:t>
      </w:r>
      <w:r w:rsidR="008C5C30">
        <w:rPr>
          <w:rFonts w:ascii="Calibri" w:hAnsi="Calibri" w:cs="Calibri"/>
          <w:sz w:val="20"/>
        </w:rPr>
        <w:t xml:space="preserve"> LMS</w:t>
      </w:r>
      <w:r w:rsidR="00C166D7">
        <w:rPr>
          <w:rFonts w:ascii="Calibri" w:hAnsi="Calibri" w:cs="Calibri"/>
          <w:sz w:val="20"/>
        </w:rPr>
        <w:t xml:space="preserve">. </w:t>
      </w:r>
      <w:r w:rsidR="00EB405A">
        <w:rPr>
          <w:rFonts w:ascii="Calibri" w:hAnsi="Calibri" w:cs="Calibri"/>
          <w:sz w:val="20"/>
        </w:rPr>
        <w:t>Make sure you have:</w:t>
      </w:r>
    </w:p>
    <w:p w14:paraId="48478541" w14:textId="04372B1B" w:rsidR="00EB405A" w:rsidRPr="00EB405A" w:rsidRDefault="00EB405A" w:rsidP="00EB405A">
      <w:pPr>
        <w:pStyle w:val="ListParagraph"/>
        <w:numPr>
          <w:ilvl w:val="1"/>
          <w:numId w:val="25"/>
        </w:numPr>
        <w:spacing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</w:rPr>
        <w:t xml:space="preserve">Added your name to the space provided at the top of this document </w:t>
      </w:r>
      <w:r w:rsidR="00B37879">
        <w:rPr>
          <w:rFonts w:ascii="Calibri" w:hAnsi="Calibri" w:cs="Calibri"/>
          <w:sz w:val="20"/>
        </w:rPr>
        <w:t>or to the top of your storyboards.</w:t>
      </w:r>
    </w:p>
    <w:p w14:paraId="20D38552" w14:textId="2F9DD153" w:rsidR="00EB405A" w:rsidRPr="00C166D7" w:rsidRDefault="00EB405A" w:rsidP="00C166D7">
      <w:pPr>
        <w:pStyle w:val="ListParagraph"/>
        <w:numPr>
          <w:ilvl w:val="1"/>
          <w:numId w:val="25"/>
        </w:numPr>
        <w:spacing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</w:rPr>
        <w:t xml:space="preserve">Renamed the document to include your </w:t>
      </w:r>
      <w:r w:rsidR="00145BBB">
        <w:rPr>
          <w:rFonts w:ascii="Calibri" w:hAnsi="Calibri" w:cs="Calibri"/>
          <w:sz w:val="20"/>
        </w:rPr>
        <w:t>Student ID</w:t>
      </w:r>
      <w:r>
        <w:rPr>
          <w:rFonts w:ascii="Calibri" w:hAnsi="Calibri" w:cs="Calibri"/>
          <w:sz w:val="20"/>
        </w:rPr>
        <w:t xml:space="preserve">. </w:t>
      </w:r>
    </w:p>
    <w:p w14:paraId="06580384" w14:textId="77777777" w:rsidR="00C166D7" w:rsidRPr="00C166D7" w:rsidRDefault="00C166D7" w:rsidP="00C166D7">
      <w:pPr>
        <w:pStyle w:val="ListParagraph"/>
        <w:spacing w:line="240" w:lineRule="auto"/>
        <w:ind w:left="1080"/>
        <w:rPr>
          <w:rFonts w:ascii="Calibri" w:hAnsi="Calibri" w:cs="Calibri"/>
          <w:sz w:val="20"/>
          <w:szCs w:val="20"/>
        </w:rPr>
      </w:pPr>
    </w:p>
    <w:p w14:paraId="6D402018" w14:textId="77777777" w:rsidR="002F6A32" w:rsidRDefault="002F6A32">
      <w:pPr>
        <w:spacing w:line="276" w:lineRule="auto"/>
        <w:rPr>
          <w:rFonts w:ascii="Calibri" w:eastAsiaTheme="majorEastAsia" w:hAnsi="Calibri" w:cs="Calibri"/>
          <w:b/>
          <w:bCs/>
          <w:sz w:val="20"/>
          <w:szCs w:val="20"/>
        </w:rPr>
      </w:pPr>
    </w:p>
    <w:p w14:paraId="28B757E2" w14:textId="77777777" w:rsidR="00EA7C77" w:rsidRDefault="00EA7C77">
      <w:pPr>
        <w:spacing w:line="276" w:lineRule="auto"/>
        <w:rPr>
          <w:rFonts w:ascii="Calibri" w:eastAsiaTheme="majorEastAsia" w:hAnsi="Calibri" w:cs="Calibri"/>
          <w:b/>
          <w:bCs/>
          <w:sz w:val="20"/>
          <w:szCs w:val="20"/>
        </w:rPr>
      </w:pPr>
      <w:r>
        <w:rPr>
          <w:rFonts w:ascii="Calibri" w:hAnsi="Calibri" w:cs="Calibri"/>
        </w:rPr>
        <w:br w:type="page"/>
      </w:r>
    </w:p>
    <w:p w14:paraId="46DD68E5" w14:textId="4CD1D3CE" w:rsidR="002F6A32" w:rsidRPr="0072619D" w:rsidRDefault="002F6A32" w:rsidP="002F6A32">
      <w:pPr>
        <w:pStyle w:val="iCH3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lastRenderedPageBreak/>
        <w:t xml:space="preserve">STORYBOARDS  </w:t>
      </w:r>
    </w:p>
    <w:p w14:paraId="57C3AE45" w14:textId="1F5CEBBF" w:rsidR="00824503" w:rsidRPr="00980F74" w:rsidRDefault="00824503" w:rsidP="006B3E1F">
      <w:pPr>
        <w:pStyle w:val="ListParagraph"/>
        <w:rPr>
          <w:rFonts w:ascii="Calibri" w:hAnsi="Calibri" w:cs="Calibri"/>
          <w:color w:val="526DB0" w:themeColor="accent3"/>
          <w:sz w:val="20"/>
          <w:szCs w:val="20"/>
        </w:rPr>
      </w:pPr>
    </w:p>
    <w:p w14:paraId="7284BE68" w14:textId="77777777" w:rsidR="003C5E2D" w:rsidRPr="003C5E2D" w:rsidRDefault="003C5E2D" w:rsidP="003C5E2D">
      <w:pPr>
        <w:rPr>
          <w:rFonts w:ascii="Calibri" w:hAnsi="Calibri" w:cs="Calibri"/>
          <w:sz w:val="20"/>
          <w:szCs w:val="20"/>
        </w:rPr>
      </w:pPr>
    </w:p>
    <w:sectPr w:rsidR="003C5E2D" w:rsidRPr="003C5E2D" w:rsidSect="00DB7282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pgSz w:w="12240" w:h="15840" w:code="1"/>
      <w:pgMar w:top="720" w:right="1627" w:bottom="2160" w:left="1080" w:header="720" w:footer="5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FE02A" w14:textId="77777777" w:rsidR="00E8060A" w:rsidRDefault="00E8060A">
      <w:pPr>
        <w:spacing w:after="0" w:line="240" w:lineRule="auto"/>
      </w:pPr>
      <w:r>
        <w:separator/>
      </w:r>
    </w:p>
  </w:endnote>
  <w:endnote w:type="continuationSeparator" w:id="0">
    <w:p w14:paraId="72800D51" w14:textId="77777777" w:rsidR="00E8060A" w:rsidRDefault="00E80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97535" w14:textId="77777777" w:rsidR="00D711EA" w:rsidRDefault="00A663B9">
    <w:pPr>
      <w:pStyle w:val="Footer"/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 w:rsidR="00D711EA">
      <w:rPr>
        <w:noProof/>
        <w:sz w:val="48"/>
        <w:szCs w:val="48"/>
      </w:rPr>
      <w:drawing>
        <wp:anchor distT="0" distB="0" distL="114300" distR="114300" simplePos="0" relativeHeight="251662336" behindDoc="1" locked="0" layoutInCell="1" allowOverlap="1" wp14:anchorId="13500046" wp14:editId="7F27371F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C44A4" w14:textId="77777777" w:rsidR="00D711EA" w:rsidRDefault="0072619D" w:rsidP="00A663B9">
    <w:pPr>
      <w:pStyle w:val="Footer"/>
      <w:tabs>
        <w:tab w:val="clear" w:pos="4680"/>
        <w:tab w:val="clear" w:pos="9360"/>
        <w:tab w:val="left" w:pos="1560"/>
      </w:tabs>
    </w:pPr>
    <w:r>
      <w:rPr>
        <w:noProof/>
      </w:rPr>
      <w:drawing>
        <wp:anchor distT="0" distB="0" distL="114300" distR="114300" simplePos="0" relativeHeight="251679744" behindDoc="0" locked="0" layoutInCell="1" allowOverlap="1" wp14:anchorId="1E7A9B39" wp14:editId="56220A69">
          <wp:simplePos x="0" y="0"/>
          <wp:positionH relativeFrom="column">
            <wp:posOffset>-685800</wp:posOffset>
          </wp:positionH>
          <wp:positionV relativeFrom="paragraph">
            <wp:posOffset>-95250</wp:posOffset>
          </wp:positionV>
          <wp:extent cx="7775575" cy="607060"/>
          <wp:effectExtent l="0" t="0" r="0" b="254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575" cy="60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F13CFD" w14:textId="77777777" w:rsidR="00355589" w:rsidRDefault="00355589">
    <w:pPr>
      <w:pStyle w:val="Footer"/>
    </w:pPr>
    <w:r>
      <w:rPr>
        <w:noProof/>
        <w:sz w:val="48"/>
        <w:szCs w:val="48"/>
      </w:rPr>
      <w:drawing>
        <wp:anchor distT="0" distB="0" distL="114300" distR="114300" simplePos="0" relativeHeight="251677696" behindDoc="1" locked="0" layoutInCell="1" allowOverlap="1" wp14:anchorId="311F50D5" wp14:editId="196CD1A0">
          <wp:simplePos x="0" y="0"/>
          <wp:positionH relativeFrom="column">
            <wp:posOffset>-128270</wp:posOffset>
          </wp:positionH>
          <wp:positionV relativeFrom="paragraph">
            <wp:posOffset>-182880</wp:posOffset>
          </wp:positionV>
          <wp:extent cx="2221992" cy="374904"/>
          <wp:effectExtent l="0" t="0" r="6985" b="6350"/>
          <wp:wrapTight wrapText="bothSides">
            <wp:wrapPolygon edited="0">
              <wp:start x="5371" y="0"/>
              <wp:lineTo x="0" y="15376"/>
              <wp:lineTo x="0" y="20868"/>
              <wp:lineTo x="21483" y="20868"/>
              <wp:lineTo x="21483" y="14278"/>
              <wp:lineTo x="16112" y="0"/>
              <wp:lineTo x="5371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1992" cy="3749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648" behindDoc="1" locked="0" layoutInCell="1" allowOverlap="1" wp14:anchorId="7EB29D38" wp14:editId="25467318">
          <wp:simplePos x="0" y="0"/>
          <wp:positionH relativeFrom="column">
            <wp:posOffset>4700270</wp:posOffset>
          </wp:positionH>
          <wp:positionV relativeFrom="paragraph">
            <wp:posOffset>82550</wp:posOffset>
          </wp:positionV>
          <wp:extent cx="1883664" cy="146304"/>
          <wp:effectExtent l="0" t="0" r="2540" b="6350"/>
          <wp:wrapTight wrapText="bothSides">
            <wp:wrapPolygon edited="0">
              <wp:start x="9613" y="0"/>
              <wp:lineTo x="0" y="0"/>
              <wp:lineTo x="0" y="16904"/>
              <wp:lineTo x="13764" y="19722"/>
              <wp:lineTo x="15512" y="19722"/>
              <wp:lineTo x="21411" y="19722"/>
              <wp:lineTo x="21411" y="2817"/>
              <wp:lineTo x="20100" y="0"/>
              <wp:lineTo x="9613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gline.pn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664" cy="146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7CAA34" w14:textId="77777777" w:rsidR="00E8060A" w:rsidRDefault="00E8060A">
      <w:pPr>
        <w:spacing w:after="0" w:line="240" w:lineRule="auto"/>
      </w:pPr>
      <w:r>
        <w:separator/>
      </w:r>
    </w:p>
  </w:footnote>
  <w:footnote w:type="continuationSeparator" w:id="0">
    <w:p w14:paraId="396E8B8A" w14:textId="77777777" w:rsidR="00E8060A" w:rsidRDefault="00E80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3649B" w14:textId="77777777" w:rsidR="00D711EA" w:rsidRDefault="00697B5B">
    <w:pPr>
      <w:pStyle w:val="Header"/>
    </w:pPr>
    <w:r>
      <w:rPr>
        <w:noProof/>
        <w:lang w:eastAsia="en-US"/>
      </w:rPr>
      <w:drawing>
        <wp:anchor distT="0" distB="0" distL="114300" distR="114300" simplePos="0" relativeHeight="251671552" behindDoc="1" locked="0" layoutInCell="1" allowOverlap="1" wp14:anchorId="7F3648CA" wp14:editId="60937081">
          <wp:simplePos x="0" y="0"/>
          <wp:positionH relativeFrom="column">
            <wp:posOffset>-673100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680C4F" w14:textId="77777777" w:rsidR="00D711EA" w:rsidRPr="00C731B5" w:rsidRDefault="00DB7282" w:rsidP="00DB7282">
    <w:pPr>
      <w:pStyle w:val="Header"/>
      <w:tabs>
        <w:tab w:val="clear" w:pos="4680"/>
        <w:tab w:val="clear" w:pos="9360"/>
        <w:tab w:val="left" w:pos="7396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F91096D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" w15:restartNumberingAfterBreak="0">
    <w:nsid w:val="00000002"/>
    <w:multiLevelType w:val="multilevel"/>
    <w:tmpl w:val="C6A6732E"/>
    <w:lvl w:ilvl="0">
      <w:numFmt w:val="bullet"/>
      <w:lvlText w:val="•"/>
      <w:lvlJc w:val="left"/>
      <w:pPr>
        <w:tabs>
          <w:tab w:val="num" w:pos="360"/>
        </w:tabs>
        <w:ind w:left="360" w:firstLine="360"/>
      </w:pPr>
      <w:rPr>
        <w:rFonts w:ascii="Lucida Grande" w:eastAsia="ヒラギノ角ゴ Pro W3" w:hAnsi="Symbol" w:hint="default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720"/>
      </w:pPr>
      <w:rPr>
        <w:rFonts w:hint="default"/>
        <w:color w:val="000000"/>
        <w:position w:val="0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3">
      <w:start w:val="1"/>
      <w:numFmt w:val="bullet"/>
      <w:lvlText w:val=""/>
      <w:lvlJc w:val="left"/>
      <w:pPr>
        <w:tabs>
          <w:tab w:val="num" w:pos="360"/>
        </w:tabs>
        <w:ind w:left="360" w:firstLine="252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4">
      <w:start w:val="1"/>
      <w:numFmt w:val="bullet"/>
      <w:lvlText w:val=""/>
      <w:lvlJc w:val="left"/>
      <w:pPr>
        <w:tabs>
          <w:tab w:val="num" w:pos="360"/>
        </w:tabs>
        <w:ind w:left="360" w:firstLine="324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6">
      <w:start w:val="1"/>
      <w:numFmt w:val="bullet"/>
      <w:lvlText w:val=""/>
      <w:lvlJc w:val="left"/>
      <w:pPr>
        <w:tabs>
          <w:tab w:val="num" w:pos="360"/>
        </w:tabs>
        <w:ind w:left="360" w:firstLine="468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7">
      <w:start w:val="1"/>
      <w:numFmt w:val="bullet"/>
      <w:lvlText w:val=""/>
      <w:lvlJc w:val="left"/>
      <w:pPr>
        <w:tabs>
          <w:tab w:val="num" w:pos="360"/>
        </w:tabs>
        <w:ind w:left="360" w:firstLine="54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0"/>
      </w:rPr>
    </w:lvl>
  </w:abstractNum>
  <w:abstractNum w:abstractNumId="2" w15:restartNumberingAfterBreak="0">
    <w:nsid w:val="00000003"/>
    <w:multiLevelType w:val="multilevel"/>
    <w:tmpl w:val="894EE875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3" w15:restartNumberingAfterBreak="0">
    <w:nsid w:val="00000004"/>
    <w:multiLevelType w:val="multilevel"/>
    <w:tmpl w:val="7054DE8E"/>
    <w:lvl w:ilvl="0">
      <w:start w:val="1"/>
      <w:numFmt w:val="lowerLetter"/>
      <w:lvlText w:val="%1."/>
      <w:lvlJc w:val="left"/>
      <w:pPr>
        <w:ind w:left="0" w:firstLine="720"/>
      </w:pPr>
      <w:rPr>
        <w:rFonts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44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16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88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60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32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04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76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480"/>
      </w:pPr>
      <w:rPr>
        <w:rFonts w:ascii="Wingdings" w:eastAsia="ヒラギノ角ゴ Pro W3" w:hAnsi="Wingdings" w:hint="default"/>
        <w:color w:val="000000"/>
        <w:position w:val="0"/>
        <w:sz w:val="22"/>
      </w:rPr>
    </w:lvl>
  </w:abstractNum>
  <w:abstractNum w:abstractNumId="4" w15:restartNumberingAfterBreak="0">
    <w:nsid w:val="02314CE6"/>
    <w:multiLevelType w:val="hybridMultilevel"/>
    <w:tmpl w:val="AF6E7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8D8671B"/>
    <w:multiLevelType w:val="multilevel"/>
    <w:tmpl w:val="4152433E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6" w15:restartNumberingAfterBreak="0">
    <w:nsid w:val="0A7B4A41"/>
    <w:multiLevelType w:val="hybridMultilevel"/>
    <w:tmpl w:val="3B56A412"/>
    <w:lvl w:ilvl="0" w:tplc="7E28510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C1E67"/>
    <w:multiLevelType w:val="hybridMultilevel"/>
    <w:tmpl w:val="2998FBD4"/>
    <w:lvl w:ilvl="0" w:tplc="3C087008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F0C2B"/>
    <w:multiLevelType w:val="multilevel"/>
    <w:tmpl w:val="A6C66956"/>
    <w:lvl w:ilvl="0">
      <w:start w:val="2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9" w15:restartNumberingAfterBreak="0">
    <w:nsid w:val="18342C74"/>
    <w:multiLevelType w:val="hybridMultilevel"/>
    <w:tmpl w:val="23D63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4D35DE"/>
    <w:multiLevelType w:val="multilevel"/>
    <w:tmpl w:val="66F4388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1" w15:restartNumberingAfterBreak="0">
    <w:nsid w:val="2196320C"/>
    <w:multiLevelType w:val="hybridMultilevel"/>
    <w:tmpl w:val="44F273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8FF0739"/>
    <w:multiLevelType w:val="hybridMultilevel"/>
    <w:tmpl w:val="6922A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31A03"/>
    <w:multiLevelType w:val="hybridMultilevel"/>
    <w:tmpl w:val="4ED267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A17C91"/>
    <w:multiLevelType w:val="hybridMultilevel"/>
    <w:tmpl w:val="518C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196DCA"/>
    <w:multiLevelType w:val="hybridMultilevel"/>
    <w:tmpl w:val="7C3810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1F676F6"/>
    <w:multiLevelType w:val="hybridMultilevel"/>
    <w:tmpl w:val="196CA0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B1E3FB8"/>
    <w:multiLevelType w:val="hybridMultilevel"/>
    <w:tmpl w:val="BD423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D30B5"/>
    <w:multiLevelType w:val="hybridMultilevel"/>
    <w:tmpl w:val="A6EC4072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334214"/>
    <w:multiLevelType w:val="hybridMultilevel"/>
    <w:tmpl w:val="1F64A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91852"/>
    <w:multiLevelType w:val="hybridMultilevel"/>
    <w:tmpl w:val="4AF61CA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1" w15:restartNumberingAfterBreak="0">
    <w:nsid w:val="495918EE"/>
    <w:multiLevelType w:val="hybridMultilevel"/>
    <w:tmpl w:val="30F2F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863024"/>
    <w:multiLevelType w:val="hybridMultilevel"/>
    <w:tmpl w:val="B098621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3" w15:restartNumberingAfterBreak="0">
    <w:nsid w:val="545763EB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2404F6"/>
    <w:multiLevelType w:val="multilevel"/>
    <w:tmpl w:val="99CA67E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5" w15:restartNumberingAfterBreak="0">
    <w:nsid w:val="554D276C"/>
    <w:multiLevelType w:val="multilevel"/>
    <w:tmpl w:val="ABC4246C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6" w15:restartNumberingAfterBreak="0">
    <w:nsid w:val="610C43CD"/>
    <w:multiLevelType w:val="hybridMultilevel"/>
    <w:tmpl w:val="9790F3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24E1AB3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C10EB4"/>
    <w:multiLevelType w:val="hybridMultilevel"/>
    <w:tmpl w:val="2A3CB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F014A"/>
    <w:multiLevelType w:val="hybridMultilevel"/>
    <w:tmpl w:val="714AB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EE3C17"/>
    <w:multiLevelType w:val="multilevel"/>
    <w:tmpl w:val="4754B554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1" w15:restartNumberingAfterBreak="0">
    <w:nsid w:val="773B745C"/>
    <w:multiLevelType w:val="hybridMultilevel"/>
    <w:tmpl w:val="5C98BB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E139A0"/>
    <w:multiLevelType w:val="hybridMultilevel"/>
    <w:tmpl w:val="B8C87372"/>
    <w:lvl w:ilvl="0" w:tplc="48E27B0A">
      <w:start w:val="3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DC40CC"/>
    <w:multiLevelType w:val="hybridMultilevel"/>
    <w:tmpl w:val="8BAE0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B84E0C"/>
    <w:multiLevelType w:val="multilevel"/>
    <w:tmpl w:val="0402FE68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num w:numId="1">
    <w:abstractNumId w:val="14"/>
  </w:num>
  <w:num w:numId="2">
    <w:abstractNumId w:val="22"/>
  </w:num>
  <w:num w:numId="3">
    <w:abstractNumId w:val="13"/>
  </w:num>
  <w:num w:numId="4">
    <w:abstractNumId w:val="4"/>
  </w:num>
  <w:num w:numId="5">
    <w:abstractNumId w:val="23"/>
  </w:num>
  <w:num w:numId="6">
    <w:abstractNumId w:val="27"/>
  </w:num>
  <w:num w:numId="7">
    <w:abstractNumId w:val="17"/>
  </w:num>
  <w:num w:numId="8">
    <w:abstractNumId w:val="9"/>
  </w:num>
  <w:num w:numId="9">
    <w:abstractNumId w:val="20"/>
  </w:num>
  <w:num w:numId="10">
    <w:abstractNumId w:val="21"/>
  </w:num>
  <w:num w:numId="11">
    <w:abstractNumId w:val="0"/>
  </w:num>
  <w:num w:numId="12">
    <w:abstractNumId w:val="34"/>
  </w:num>
  <w:num w:numId="13">
    <w:abstractNumId w:val="1"/>
  </w:num>
  <w:num w:numId="14">
    <w:abstractNumId w:val="2"/>
  </w:num>
  <w:num w:numId="15">
    <w:abstractNumId w:val="3"/>
  </w:num>
  <w:num w:numId="16">
    <w:abstractNumId w:val="30"/>
  </w:num>
  <w:num w:numId="17">
    <w:abstractNumId w:val="5"/>
  </w:num>
  <w:num w:numId="18">
    <w:abstractNumId w:val="8"/>
  </w:num>
  <w:num w:numId="19">
    <w:abstractNumId w:val="10"/>
  </w:num>
  <w:num w:numId="20">
    <w:abstractNumId w:val="24"/>
  </w:num>
  <w:num w:numId="21">
    <w:abstractNumId w:val="25"/>
  </w:num>
  <w:num w:numId="22">
    <w:abstractNumId w:val="29"/>
  </w:num>
  <w:num w:numId="23">
    <w:abstractNumId w:val="32"/>
  </w:num>
  <w:num w:numId="24">
    <w:abstractNumId w:val="11"/>
  </w:num>
  <w:num w:numId="25">
    <w:abstractNumId w:val="15"/>
  </w:num>
  <w:num w:numId="26">
    <w:abstractNumId w:val="6"/>
  </w:num>
  <w:num w:numId="27">
    <w:abstractNumId w:val="7"/>
  </w:num>
  <w:num w:numId="28">
    <w:abstractNumId w:val="12"/>
  </w:num>
  <w:num w:numId="29">
    <w:abstractNumId w:val="18"/>
  </w:num>
  <w:num w:numId="30">
    <w:abstractNumId w:val="19"/>
  </w:num>
  <w:num w:numId="31">
    <w:abstractNumId w:val="26"/>
  </w:num>
  <w:num w:numId="32">
    <w:abstractNumId w:val="33"/>
  </w:num>
  <w:num w:numId="33">
    <w:abstractNumId w:val="16"/>
  </w:num>
  <w:num w:numId="34">
    <w:abstractNumId w:val="31"/>
  </w:num>
  <w:num w:numId="35">
    <w:abstractNumId w:val="2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spelling="clean"/>
  <w:attachedTemplate r:id="rId1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0660"/>
    <w:rsid w:val="00024331"/>
    <w:rsid w:val="000245D5"/>
    <w:rsid w:val="00032BCB"/>
    <w:rsid w:val="00037BF4"/>
    <w:rsid w:val="00044058"/>
    <w:rsid w:val="000576F5"/>
    <w:rsid w:val="00067373"/>
    <w:rsid w:val="00070345"/>
    <w:rsid w:val="00083CA5"/>
    <w:rsid w:val="000851E7"/>
    <w:rsid w:val="00086716"/>
    <w:rsid w:val="0009698B"/>
    <w:rsid w:val="000B331D"/>
    <w:rsid w:val="000B43FC"/>
    <w:rsid w:val="000C79AE"/>
    <w:rsid w:val="000D0041"/>
    <w:rsid w:val="000D2F96"/>
    <w:rsid w:val="001136D1"/>
    <w:rsid w:val="00117485"/>
    <w:rsid w:val="00145BBB"/>
    <w:rsid w:val="0017751B"/>
    <w:rsid w:val="0019435D"/>
    <w:rsid w:val="00194E6A"/>
    <w:rsid w:val="001A1174"/>
    <w:rsid w:val="001A56E5"/>
    <w:rsid w:val="001B431A"/>
    <w:rsid w:val="001B46B4"/>
    <w:rsid w:val="001D4EB6"/>
    <w:rsid w:val="001D6205"/>
    <w:rsid w:val="001E221E"/>
    <w:rsid w:val="001F23B6"/>
    <w:rsid w:val="001F5A83"/>
    <w:rsid w:val="00210186"/>
    <w:rsid w:val="002200D2"/>
    <w:rsid w:val="00222E27"/>
    <w:rsid w:val="00234DD5"/>
    <w:rsid w:val="00247BE7"/>
    <w:rsid w:val="002574EA"/>
    <w:rsid w:val="0026230C"/>
    <w:rsid w:val="00272D44"/>
    <w:rsid w:val="00273583"/>
    <w:rsid w:val="00274461"/>
    <w:rsid w:val="00276333"/>
    <w:rsid w:val="002765E0"/>
    <w:rsid w:val="00285253"/>
    <w:rsid w:val="00287C13"/>
    <w:rsid w:val="002914DD"/>
    <w:rsid w:val="0029379D"/>
    <w:rsid w:val="00297089"/>
    <w:rsid w:val="002A2645"/>
    <w:rsid w:val="002C0111"/>
    <w:rsid w:val="002D676E"/>
    <w:rsid w:val="002D7A3C"/>
    <w:rsid w:val="002F1DD8"/>
    <w:rsid w:val="002F6A32"/>
    <w:rsid w:val="002F7592"/>
    <w:rsid w:val="00301255"/>
    <w:rsid w:val="00302074"/>
    <w:rsid w:val="003028A6"/>
    <w:rsid w:val="00303CA0"/>
    <w:rsid w:val="00305AF4"/>
    <w:rsid w:val="0034435F"/>
    <w:rsid w:val="00355589"/>
    <w:rsid w:val="00373E13"/>
    <w:rsid w:val="003745D2"/>
    <w:rsid w:val="00376439"/>
    <w:rsid w:val="00391873"/>
    <w:rsid w:val="00395D7D"/>
    <w:rsid w:val="003B256B"/>
    <w:rsid w:val="003B3855"/>
    <w:rsid w:val="003C2E45"/>
    <w:rsid w:val="003C5E2D"/>
    <w:rsid w:val="003C662A"/>
    <w:rsid w:val="003C70E1"/>
    <w:rsid w:val="003D6585"/>
    <w:rsid w:val="003E4910"/>
    <w:rsid w:val="003E798A"/>
    <w:rsid w:val="003F17D1"/>
    <w:rsid w:val="003F3934"/>
    <w:rsid w:val="004045B4"/>
    <w:rsid w:val="00420B94"/>
    <w:rsid w:val="004276A2"/>
    <w:rsid w:val="004330ED"/>
    <w:rsid w:val="0048006A"/>
    <w:rsid w:val="004830DD"/>
    <w:rsid w:val="004D2057"/>
    <w:rsid w:val="004D55CB"/>
    <w:rsid w:val="004D6C71"/>
    <w:rsid w:val="004D7D04"/>
    <w:rsid w:val="004E1C65"/>
    <w:rsid w:val="004E2BDD"/>
    <w:rsid w:val="004E7522"/>
    <w:rsid w:val="00503D0C"/>
    <w:rsid w:val="00504089"/>
    <w:rsid w:val="0052569F"/>
    <w:rsid w:val="00551A99"/>
    <w:rsid w:val="00560288"/>
    <w:rsid w:val="00566E2E"/>
    <w:rsid w:val="00575689"/>
    <w:rsid w:val="005936B4"/>
    <w:rsid w:val="005936E0"/>
    <w:rsid w:val="005A0103"/>
    <w:rsid w:val="005A06E6"/>
    <w:rsid w:val="005A2DE8"/>
    <w:rsid w:val="005D20B9"/>
    <w:rsid w:val="00600D22"/>
    <w:rsid w:val="00602095"/>
    <w:rsid w:val="006120CB"/>
    <w:rsid w:val="00625162"/>
    <w:rsid w:val="0064206D"/>
    <w:rsid w:val="006467F9"/>
    <w:rsid w:val="00646B44"/>
    <w:rsid w:val="0066333C"/>
    <w:rsid w:val="00693E0F"/>
    <w:rsid w:val="00697136"/>
    <w:rsid w:val="00697B5B"/>
    <w:rsid w:val="006A61A5"/>
    <w:rsid w:val="006B0259"/>
    <w:rsid w:val="006B2751"/>
    <w:rsid w:val="006B3E1F"/>
    <w:rsid w:val="006C33EA"/>
    <w:rsid w:val="006C77BA"/>
    <w:rsid w:val="006D5730"/>
    <w:rsid w:val="006E09A5"/>
    <w:rsid w:val="006E2213"/>
    <w:rsid w:val="006E3A26"/>
    <w:rsid w:val="006E456B"/>
    <w:rsid w:val="006E54D9"/>
    <w:rsid w:val="006E6F67"/>
    <w:rsid w:val="00700B22"/>
    <w:rsid w:val="00717EA5"/>
    <w:rsid w:val="0072619D"/>
    <w:rsid w:val="00735BA6"/>
    <w:rsid w:val="007426F6"/>
    <w:rsid w:val="0075767D"/>
    <w:rsid w:val="0076150F"/>
    <w:rsid w:val="007616B5"/>
    <w:rsid w:val="007640B5"/>
    <w:rsid w:val="00780EB3"/>
    <w:rsid w:val="00782103"/>
    <w:rsid w:val="00785E5C"/>
    <w:rsid w:val="00791103"/>
    <w:rsid w:val="007B2BDB"/>
    <w:rsid w:val="007C7862"/>
    <w:rsid w:val="007D5644"/>
    <w:rsid w:val="007D6390"/>
    <w:rsid w:val="007E0937"/>
    <w:rsid w:val="008232A7"/>
    <w:rsid w:val="00824503"/>
    <w:rsid w:val="00840B2F"/>
    <w:rsid w:val="00843252"/>
    <w:rsid w:val="0084596B"/>
    <w:rsid w:val="008514C7"/>
    <w:rsid w:val="0085449C"/>
    <w:rsid w:val="008944F4"/>
    <w:rsid w:val="008C1DBB"/>
    <w:rsid w:val="008C5C30"/>
    <w:rsid w:val="008F7504"/>
    <w:rsid w:val="00903FEB"/>
    <w:rsid w:val="009166DE"/>
    <w:rsid w:val="0094227D"/>
    <w:rsid w:val="00980F74"/>
    <w:rsid w:val="009911C8"/>
    <w:rsid w:val="00994080"/>
    <w:rsid w:val="009A3EFB"/>
    <w:rsid w:val="009A7FDF"/>
    <w:rsid w:val="009B0289"/>
    <w:rsid w:val="009B064C"/>
    <w:rsid w:val="009D1BB2"/>
    <w:rsid w:val="009D302A"/>
    <w:rsid w:val="009E17A5"/>
    <w:rsid w:val="009E5DC4"/>
    <w:rsid w:val="009F2619"/>
    <w:rsid w:val="009F36A4"/>
    <w:rsid w:val="00A308D6"/>
    <w:rsid w:val="00A34101"/>
    <w:rsid w:val="00A42AF7"/>
    <w:rsid w:val="00A620CD"/>
    <w:rsid w:val="00A6353D"/>
    <w:rsid w:val="00A6381F"/>
    <w:rsid w:val="00A663B9"/>
    <w:rsid w:val="00A90C84"/>
    <w:rsid w:val="00AB6398"/>
    <w:rsid w:val="00AD0AB2"/>
    <w:rsid w:val="00AD0B42"/>
    <w:rsid w:val="00AD26C7"/>
    <w:rsid w:val="00AD5D61"/>
    <w:rsid w:val="00AF2274"/>
    <w:rsid w:val="00B37879"/>
    <w:rsid w:val="00B50660"/>
    <w:rsid w:val="00B55840"/>
    <w:rsid w:val="00B62725"/>
    <w:rsid w:val="00B64426"/>
    <w:rsid w:val="00B65C35"/>
    <w:rsid w:val="00B70CDC"/>
    <w:rsid w:val="00B93A4F"/>
    <w:rsid w:val="00BE0649"/>
    <w:rsid w:val="00BE1905"/>
    <w:rsid w:val="00BE3185"/>
    <w:rsid w:val="00BE6A2E"/>
    <w:rsid w:val="00C01215"/>
    <w:rsid w:val="00C133AB"/>
    <w:rsid w:val="00C166D7"/>
    <w:rsid w:val="00C179DF"/>
    <w:rsid w:val="00C22A10"/>
    <w:rsid w:val="00C3139C"/>
    <w:rsid w:val="00C31C25"/>
    <w:rsid w:val="00C359ED"/>
    <w:rsid w:val="00C53321"/>
    <w:rsid w:val="00C64AC3"/>
    <w:rsid w:val="00C6706A"/>
    <w:rsid w:val="00C731B5"/>
    <w:rsid w:val="00C74E5A"/>
    <w:rsid w:val="00C75C56"/>
    <w:rsid w:val="00C80646"/>
    <w:rsid w:val="00C930F4"/>
    <w:rsid w:val="00CA58C8"/>
    <w:rsid w:val="00CB1AC2"/>
    <w:rsid w:val="00CE5F36"/>
    <w:rsid w:val="00CE6F95"/>
    <w:rsid w:val="00D12B38"/>
    <w:rsid w:val="00D306F2"/>
    <w:rsid w:val="00D34B43"/>
    <w:rsid w:val="00D4056F"/>
    <w:rsid w:val="00D711EA"/>
    <w:rsid w:val="00D819D8"/>
    <w:rsid w:val="00DB21AF"/>
    <w:rsid w:val="00DB7282"/>
    <w:rsid w:val="00DD413E"/>
    <w:rsid w:val="00DD78E1"/>
    <w:rsid w:val="00DE3884"/>
    <w:rsid w:val="00DF1326"/>
    <w:rsid w:val="00DF56DB"/>
    <w:rsid w:val="00E06AE1"/>
    <w:rsid w:val="00E07B30"/>
    <w:rsid w:val="00E21AF7"/>
    <w:rsid w:val="00E306FD"/>
    <w:rsid w:val="00E34424"/>
    <w:rsid w:val="00E57950"/>
    <w:rsid w:val="00E701DB"/>
    <w:rsid w:val="00E741DA"/>
    <w:rsid w:val="00E8060A"/>
    <w:rsid w:val="00E82A85"/>
    <w:rsid w:val="00E82D62"/>
    <w:rsid w:val="00E85CE7"/>
    <w:rsid w:val="00E85F08"/>
    <w:rsid w:val="00E92EFE"/>
    <w:rsid w:val="00EA49C5"/>
    <w:rsid w:val="00EA7C77"/>
    <w:rsid w:val="00EB405A"/>
    <w:rsid w:val="00EC56EE"/>
    <w:rsid w:val="00ED04EE"/>
    <w:rsid w:val="00ED4D32"/>
    <w:rsid w:val="00ED6C7F"/>
    <w:rsid w:val="00EF1B7A"/>
    <w:rsid w:val="00F050E5"/>
    <w:rsid w:val="00F1151A"/>
    <w:rsid w:val="00F11862"/>
    <w:rsid w:val="00F1317C"/>
    <w:rsid w:val="00F37063"/>
    <w:rsid w:val="00F50405"/>
    <w:rsid w:val="00F50D32"/>
    <w:rsid w:val="00F52311"/>
    <w:rsid w:val="00F66CDC"/>
    <w:rsid w:val="00F76FCA"/>
    <w:rsid w:val="00F87612"/>
    <w:rsid w:val="00F95266"/>
    <w:rsid w:val="00FA10C0"/>
    <w:rsid w:val="00FA35BD"/>
    <w:rsid w:val="00FA65F7"/>
    <w:rsid w:val="00FB2D23"/>
    <w:rsid w:val="00FB32EC"/>
    <w:rsid w:val="00FC110C"/>
    <w:rsid w:val="00FC3DA0"/>
    <w:rsid w:val="00FD2054"/>
    <w:rsid w:val="00FD7817"/>
    <w:rsid w:val="00FD7B1C"/>
    <w:rsid w:val="00FE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D26793"/>
  <w15:docId w15:val="{8236BD1A-DB07-4BAE-B807-A43E6043E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5CB"/>
    <w:pPr>
      <w:spacing w:line="28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333C"/>
    <w:pPr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333C"/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Heading4Char">
    <w:name w:val="Heading 4 Char"/>
    <w:basedOn w:val="DefaultParagraphFont"/>
    <w:link w:val="Heading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Strong">
    <w:name w:val="Strong"/>
    <w:basedOn w:val="DefaultParagraphFont"/>
    <w:uiPriority w:val="22"/>
    <w:qFormat/>
    <w:rsid w:val="006A61A5"/>
    <w:rPr>
      <w:b/>
      <w:bCs/>
    </w:rPr>
  </w:style>
  <w:style w:type="character" w:styleId="Emphasis">
    <w:name w:val="Emphasis"/>
    <w:basedOn w:val="DefaultParagraphFont"/>
    <w:uiPriority w:val="20"/>
    <w:qFormat/>
    <w:rsid w:val="006A61A5"/>
    <w:rPr>
      <w:i/>
      <w:iCs/>
    </w:rPr>
  </w:style>
  <w:style w:type="paragraph" w:styleId="NoSpacing">
    <w:name w:val="No Spacing"/>
    <w:link w:val="NoSpacingChar"/>
    <w:uiPriority w:val="1"/>
    <w:qFormat/>
    <w:rsid w:val="006A61A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A61A5"/>
  </w:style>
  <w:style w:type="paragraph" w:styleId="ListParagraph">
    <w:name w:val="List Paragraph"/>
    <w:basedOn w:val="Normal"/>
    <w:uiPriority w:val="34"/>
    <w:qFormat/>
    <w:rsid w:val="006A61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29"/>
    <w:rsid w:val="006A61A5"/>
    <w:rPr>
      <w:i/>
      <w:iCs/>
      <w:color w:val="7A7A7A" w:themeColor="accent1"/>
      <w:sz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SubtleEmphasis">
    <w:name w:val="Subtle Emphasis"/>
    <w:basedOn w:val="DefaultParagraphFont"/>
    <w:uiPriority w:val="19"/>
    <w:qFormat/>
    <w:rsid w:val="006A61A5"/>
    <w:rPr>
      <w:i/>
      <w:iCs/>
      <w:color w:val="7A7A7A" w:themeColor="accent1"/>
    </w:rPr>
  </w:style>
  <w:style w:type="character" w:styleId="IntenseEmphasis">
    <w:name w:val="Intense Emphasis"/>
    <w:basedOn w:val="DefaultParagraphFont"/>
    <w:uiPriority w:val="21"/>
    <w:qFormat/>
    <w:rsid w:val="006A61A5"/>
    <w:rPr>
      <w:b/>
      <w:bCs/>
      <w:i/>
      <w:iCs/>
      <w:color w:val="D1282E" w:themeColor="text2"/>
    </w:rPr>
  </w:style>
  <w:style w:type="character" w:styleId="SubtleReference">
    <w:name w:val="Subtle Reference"/>
    <w:basedOn w:val="DefaultParagraphFont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IntenseReference">
    <w:name w:val="Intense Reference"/>
    <w:basedOn w:val="DefaultParagraphFont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A61A5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sid w:val="006A61A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6A61A5"/>
    <w:rPr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1A5"/>
  </w:style>
  <w:style w:type="table" w:styleId="TableGrid">
    <w:name w:val="Table Grid"/>
    <w:basedOn w:val="TableNormal"/>
    <w:uiPriority w:val="59"/>
    <w:rsid w:val="00B9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E49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DefaultParagraphFont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DefaultParagraphFont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DefaultParagraphFont"/>
    <w:rsid w:val="009E17A5"/>
    <w:rPr>
      <w:rFonts w:ascii="Trebuchet MS" w:hAnsi="Trebuchet MS" w:hint="default"/>
    </w:rPr>
  </w:style>
  <w:style w:type="character" w:customStyle="1" w:styleId="style91">
    <w:name w:val="style91"/>
    <w:basedOn w:val="DefaultParagraphFont"/>
    <w:rsid w:val="009E17A5"/>
    <w:rPr>
      <w:sz w:val="20"/>
      <w:szCs w:val="20"/>
    </w:rPr>
  </w:style>
  <w:style w:type="character" w:customStyle="1" w:styleId="style1751">
    <w:name w:val="style1751"/>
    <w:basedOn w:val="DefaultParagraphFont"/>
    <w:rsid w:val="009E17A5"/>
    <w:rPr>
      <w:color w:val="000053"/>
    </w:rPr>
  </w:style>
  <w:style w:type="character" w:customStyle="1" w:styleId="style1731">
    <w:name w:val="style1731"/>
    <w:basedOn w:val="DefaultParagraphFont"/>
    <w:rsid w:val="009E17A5"/>
    <w:rPr>
      <w:i/>
      <w:iCs/>
      <w:sz w:val="20"/>
      <w:szCs w:val="20"/>
    </w:rPr>
  </w:style>
  <w:style w:type="paragraph" w:customStyle="1" w:styleId="Body">
    <w:name w:val="Body"/>
    <w:basedOn w:val="Normal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Hyperlink">
    <w:name w:val="Hyperlink"/>
    <w:basedOn w:val="DefaultParagraphFont"/>
    <w:uiPriority w:val="99"/>
    <w:unhideWhenUsed/>
    <w:rsid w:val="000D2F96"/>
    <w:rPr>
      <w:color w:val="CC9900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E221E"/>
    <w:pPr>
      <w:spacing w:after="100"/>
      <w:ind w:left="660"/>
    </w:pPr>
  </w:style>
  <w:style w:type="paragraph" w:styleId="FootnoteText">
    <w:name w:val="footnote text"/>
    <w:basedOn w:val="Normal"/>
    <w:link w:val="FootnoteTextChar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B2BDB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Normal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Normal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Normal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iCH3">
    <w:name w:val="iC_H3"/>
    <w:basedOn w:val="Heading3"/>
    <w:qFormat/>
    <w:rsid w:val="00C75C56"/>
    <w:pPr>
      <w:spacing w:before="120" w:after="120"/>
      <w:ind w:left="0" w:firstLine="0"/>
    </w:pPr>
    <w:rPr>
      <w:rFonts w:ascii="Arial Black" w:hAnsi="Arial Black"/>
      <w:color w:val="808080" w:themeColor="background1" w:themeShade="80"/>
      <w:sz w:val="20"/>
      <w:szCs w:val="20"/>
    </w:rPr>
  </w:style>
  <w:style w:type="paragraph" w:customStyle="1" w:styleId="BodyA">
    <w:name w:val="Body A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B">
    <w:name w:val="Body B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206D"/>
    <w:rPr>
      <w:rFonts w:eastAsiaTheme="minorEastAsia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206D"/>
    <w:rPr>
      <w:rFonts w:eastAsia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9C1F4D-4DD2-485A-81F7-5B1A8E1F5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4</TotalTime>
  <Pages>1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iCarnegie</Company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Aizhan K</cp:lastModifiedBy>
  <cp:revision>8</cp:revision>
  <cp:lastPrinted>2011-12-08T18:14:00Z</cp:lastPrinted>
  <dcterms:created xsi:type="dcterms:W3CDTF">2012-11-06T17:01:00Z</dcterms:created>
  <dcterms:modified xsi:type="dcterms:W3CDTF">2020-03-12T03:59:00Z</dcterms:modified>
</cp:coreProperties>
</file>